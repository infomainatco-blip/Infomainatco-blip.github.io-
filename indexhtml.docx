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index.html</w:t>
      </w:r>
    </w:p>
    <w:p>
      <w:pPr>
        <w:jc w:val="left"/>
      </w:pPr>
      <w:r>
        <w:rPr>
          <w:sz w:val="24"/>
          <w:szCs w:val="24"/>
        </w:rPr>
        <w:t>index.html</w:t>
      </w:r>
    </w:p>
    <w:p>
      <w:pPr>
        <w:jc w:val="left"/>
      </w:pPr>
      <w:r>
        <w:rPr>
          <w:sz w:val="24"/>
          <w:szCs w:val="24"/>
        </w:rPr>
        <w:t> &lt;!DOCTYPE html&gt; &lt;html&gt; &lt;head&gt; &lt;title&gt;Welcome to my website&lt;/title&gt; &lt;/head&gt; &lt;body&gt; &lt;h1&gt;Hello World!&lt;/h1&gt; &lt;p&gt;This is my new GitHub Pages website.&lt;/p&gt; &lt;/body&gt; &lt;/html&gt;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2026-10-21T10:08:38Z</dcterms:modified>
</cp:coreProperties>
</file>